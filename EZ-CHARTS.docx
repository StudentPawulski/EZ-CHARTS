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DED00A3" w14:textId="77777777" w:rsidTr="004B7E44">
        <w:trPr>
          <w:trHeight w:val="2536"/>
        </w:trPr>
        <w:tc>
          <w:tcPr>
            <w:tcW w:w="8541" w:type="dxa"/>
            <w:tcBorders>
              <w:top w:val="nil"/>
              <w:left w:val="nil"/>
              <w:bottom w:val="nil"/>
              <w:right w:val="nil"/>
            </w:tcBorders>
          </w:tcPr>
          <w:p w14:paraId="3835AA83" w14:textId="77777777" w:rsidR="004B7E44" w:rsidRDefault="004B7E44" w:rsidP="004B7E44">
            <w:r>
              <w:rPr>
                <w:noProof/>
              </w:rPr>
              <mc:AlternateContent>
                <mc:Choice Requires="wps">
                  <w:drawing>
                    <wp:inline distT="0" distB="0" distL="0" distR="0" wp14:anchorId="5FEDE58B" wp14:editId="21B1E4B8">
                      <wp:extent cx="5138670" cy="706120"/>
                      <wp:effectExtent l="0" t="0" r="0" b="0"/>
                      <wp:docPr id="8" name="Text Box 8"/>
                      <wp:cNvGraphicFramePr/>
                      <a:graphic xmlns:a="http://schemas.openxmlformats.org/drawingml/2006/main">
                        <a:graphicData uri="http://schemas.microsoft.com/office/word/2010/wordprocessingShape">
                          <wps:wsp>
                            <wps:cNvSpPr txBox="1"/>
                            <wps:spPr>
                              <a:xfrm>
                                <a:off x="0" y="0"/>
                                <a:ext cx="5138670" cy="706120"/>
                              </a:xfrm>
                              <a:prstGeom prst="rect">
                                <a:avLst/>
                              </a:prstGeom>
                              <a:noFill/>
                              <a:ln w="6350">
                                <a:noFill/>
                              </a:ln>
                            </wps:spPr>
                            <wps:txbx>
                              <w:txbxContent>
                                <w:p w14:paraId="60B824C1" w14:textId="187C30B1" w:rsidR="004B7E44" w:rsidRPr="004B7E44" w:rsidRDefault="004B7E44" w:rsidP="004B7E44">
                                  <w:pPr>
                                    <w:pStyle w:val="Title"/>
                                  </w:pPr>
                                  <w:r w:rsidRPr="004B7E44">
                                    <w:t>PROPOSAL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EDE58B" id="_x0000_t202" coordsize="21600,21600" o:spt="202" path="m,l,21600r21600,l21600,xe">
                      <v:stroke joinstyle="miter"/>
                      <v:path gradientshapeok="t" o:connecttype="rect"/>
                    </v:shapetype>
                    <v:shape id="Text Box 8" o:spid="_x0000_s1026" type="#_x0000_t202" style="width:404.6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" filled="f" stroked="f" strokeweight=".5pt">
                      <v:textbox>
                        <w:txbxContent>
                          <w:p w14:paraId="60B824C1" w14:textId="187C30B1" w:rsidR="004B7E44" w:rsidRPr="004B7E44" w:rsidRDefault="004B7E44" w:rsidP="004B7E44">
                            <w:pPr>
                              <w:pStyle w:val="Title"/>
                            </w:pPr>
                            <w:r w:rsidRPr="004B7E44">
                              <w:t>PROPOSAL PLAN</w:t>
                            </w:r>
                          </w:p>
                        </w:txbxContent>
                      </v:textbox>
                      <w10:anchorlock/>
                    </v:shape>
                  </w:pict>
                </mc:Fallback>
              </mc:AlternateContent>
            </w:r>
          </w:p>
          <w:p w14:paraId="7DDB2898" w14:textId="77777777" w:rsidR="004B7E44" w:rsidRDefault="004B7E44" w:rsidP="004B7E44">
            <w:r>
              <w:rPr>
                <w:noProof/>
              </w:rPr>
              <mc:AlternateContent>
                <mc:Choice Requires="wps">
                  <w:drawing>
                    <wp:inline distT="0" distB="0" distL="0" distR="0" wp14:anchorId="46E0E272" wp14:editId="3C5C0F3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E2498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5BB15A96" w14:textId="77777777" w:rsidR="004B7E44" w:rsidRDefault="004B7E44" w:rsidP="004B7E44">
            <w:r>
              <w:rPr>
                <w:noProof/>
              </w:rPr>
              <mc:AlternateContent>
                <mc:Choice Requires="wps">
                  <w:drawing>
                    <wp:inline distT="0" distB="0" distL="0" distR="0" wp14:anchorId="32C1C9F1" wp14:editId="4F6CE52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DA441B6" w14:textId="19064FEE" w:rsidR="004B7E44" w:rsidRPr="004B7E44" w:rsidRDefault="00C704F8" w:rsidP="004B7E44">
                                  <w:pPr>
                                    <w:pStyle w:val="Subtitle"/>
                                  </w:pPr>
                                  <w:r>
                                    <w:t>EZ-CHARTS CMS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C1C9F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DA441B6" w14:textId="19064FEE" w:rsidR="004B7E44" w:rsidRPr="004B7E44" w:rsidRDefault="00C704F8" w:rsidP="004B7E44">
                            <w:pPr>
                              <w:pStyle w:val="Subtitle"/>
                            </w:pPr>
                            <w:r>
                              <w:t>EZ-CHARTS CMS</w:t>
                            </w:r>
                          </w:p>
                        </w:txbxContent>
                      </v:textbox>
                      <w10:anchorlock/>
                    </v:shape>
                  </w:pict>
                </mc:Fallback>
              </mc:AlternateContent>
            </w:r>
          </w:p>
        </w:tc>
      </w:tr>
      <w:tr w:rsidR="004B7E44" w14:paraId="7227F3D9" w14:textId="77777777" w:rsidTr="00C704F8">
        <w:trPr>
          <w:trHeight w:val="3814"/>
        </w:trPr>
        <w:tc>
          <w:tcPr>
            <w:tcW w:w="8541" w:type="dxa"/>
            <w:tcBorders>
              <w:top w:val="nil"/>
              <w:left w:val="nil"/>
              <w:bottom w:val="nil"/>
              <w:right w:val="nil"/>
            </w:tcBorders>
            <w:shd w:val="clear" w:color="auto" w:fill="0066FF"/>
            <w:vAlign w:val="bottom"/>
          </w:tcPr>
          <w:p w14:paraId="483E4661" w14:textId="77777777" w:rsidR="004B7E44" w:rsidRDefault="004B7E44" w:rsidP="004B7E44">
            <w:pPr>
              <w:rPr>
                <w:noProof/>
              </w:rPr>
            </w:pPr>
            <w:r>
              <w:rPr>
                <w:noProof/>
              </w:rPr>
              <mc:AlternateContent>
                <mc:Choice Requires="wps">
                  <w:drawing>
                    <wp:inline distT="0" distB="0" distL="0" distR="0" wp14:anchorId="1FA04218" wp14:editId="6214514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C5A6F3A" w14:textId="5E704476" w:rsidR="004B7E44" w:rsidRPr="004B7E44" w:rsidRDefault="00C704F8" w:rsidP="004B7E44">
                                  <w:pPr>
                                    <w:pStyle w:val="Heading1"/>
                                  </w:pPr>
                                  <w:r>
                                    <w:t>Stephen Pawulski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04218"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4C5A6F3A" w14:textId="5E704476" w:rsidR="004B7E44" w:rsidRPr="004B7E44" w:rsidRDefault="00C704F8" w:rsidP="004B7E44">
                            <w:pPr>
                              <w:pStyle w:val="Heading1"/>
                            </w:pPr>
                            <w:r>
                              <w:t>Stephen Pawulski</w:t>
                            </w:r>
                          </w:p>
                        </w:txbxContent>
                      </v:textbox>
                      <w10:anchorlock/>
                    </v:shape>
                  </w:pict>
                </mc:Fallback>
              </mc:AlternateContent>
            </w:r>
          </w:p>
          <w:p w14:paraId="181ED6ED" w14:textId="77777777" w:rsidR="004B7E44" w:rsidRDefault="004B7E44" w:rsidP="004B7E44">
            <w:pPr>
              <w:rPr>
                <w:noProof/>
              </w:rPr>
            </w:pPr>
            <w:r>
              <w:rPr>
                <w:noProof/>
              </w:rPr>
              <mc:AlternateContent>
                <mc:Choice Requires="wps">
                  <w:drawing>
                    <wp:inline distT="0" distB="0" distL="0" distR="0" wp14:anchorId="407F2AB2" wp14:editId="6995CBF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E309146" w14:textId="13DD6366" w:rsidR="004B7E44" w:rsidRPr="004B7E44" w:rsidRDefault="00C704F8" w:rsidP="004B7E44">
                                  <w:r>
                                    <w:t>106 Olford Cres</w:t>
                                  </w:r>
                                </w:p>
                                <w:p w14:paraId="1841EADF" w14:textId="76D141EB" w:rsidR="004B7E44" w:rsidRPr="004B7E44" w:rsidRDefault="00C704F8" w:rsidP="004B7E44">
                                  <w:r>
                                    <w:t>Winnipeg, MB R2P 2h3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F2AB2"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E309146" w14:textId="13DD6366" w:rsidR="004B7E44" w:rsidRPr="004B7E44" w:rsidRDefault="00C704F8" w:rsidP="004B7E44">
                            <w:r>
                              <w:t>106 Olford Cres</w:t>
                            </w:r>
                          </w:p>
                          <w:p w14:paraId="1841EADF" w14:textId="76D141EB" w:rsidR="004B7E44" w:rsidRPr="004B7E44" w:rsidRDefault="00C704F8" w:rsidP="004B7E44">
                            <w:r>
                              <w:t>Winnipeg, MB R2P 2h3</w:t>
                            </w:r>
                          </w:p>
                        </w:txbxContent>
                      </v:textbox>
                      <w10:anchorlock/>
                    </v:shape>
                  </w:pict>
                </mc:Fallback>
              </mc:AlternateContent>
            </w:r>
            <w:r>
              <w:rPr>
                <w:noProof/>
              </w:rPr>
              <mc:AlternateContent>
                <mc:Choice Requires="wps">
                  <w:drawing>
                    <wp:inline distT="0" distB="0" distL="0" distR="0" wp14:anchorId="32BE0896" wp14:editId="52D42BC0">
                      <wp:extent cx="245745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457450" cy="605155"/>
                              </a:xfrm>
                              <a:prstGeom prst="rect">
                                <a:avLst/>
                              </a:prstGeom>
                              <a:noFill/>
                              <a:ln w="6350">
                                <a:noFill/>
                              </a:ln>
                            </wps:spPr>
                            <wps:txbx>
                              <w:txbxContent>
                                <w:p w14:paraId="459E0436" w14:textId="323D109B" w:rsidR="004B7E44" w:rsidRDefault="00C704F8" w:rsidP="004B7E44">
                                  <w:hyperlink r:id="rId7" w:history="1">
                                    <w:r w:rsidRPr="0021091B">
                                      <w:rPr>
                                        <w:rStyle w:val="Hyperlink"/>
                                      </w:rPr>
                                      <w:t>spawulski@academic.rrc.ca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BE0896" id="Text Box 10" o:spid="_x0000_s1030" type="#_x0000_t202" style="width:193.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" filled="f" stroked="f" strokeweight=".5pt">
                      <v:textbox>
                        <w:txbxContent>
                          <w:p w14:paraId="459E0436" w14:textId="323D109B" w:rsidR="004B7E44" w:rsidRDefault="00C704F8" w:rsidP="004B7E44">
                            <w:hyperlink r:id="rId8" w:history="1">
                              <w:r w:rsidRPr="0021091B">
                                <w:rPr>
                                  <w:rStyle w:val="Hyperlink"/>
                                </w:rPr>
                                <w:t>spawulski@academic.rrc.ca</w:t>
                              </w:r>
                            </w:hyperlink>
                          </w:p>
                        </w:txbxContent>
                      </v:textbox>
                      <w10:anchorlock/>
                    </v:shape>
                  </w:pict>
                </mc:Fallback>
              </mc:AlternateContent>
            </w:r>
          </w:p>
        </w:tc>
      </w:tr>
    </w:tbl>
    <w:p w14:paraId="01C2BD0E" w14:textId="40A0343F" w:rsidR="004B7E44" w:rsidRDefault="004B7E44" w:rsidP="004B7E44">
      <w:r>
        <w:rPr>
          <w:noProof/>
        </w:rPr>
        <w:drawing>
          <wp:anchor distT="0" distB="0" distL="114300" distR="114300" simplePos="0" relativeHeight="251658240" behindDoc="1" locked="0" layoutInCell="1" allowOverlap="1" wp14:anchorId="50C85772" wp14:editId="30CF99FD">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7535621" wp14:editId="0976BE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FA9DB"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" fillcolor="#06f" stroked="f" strokeweight="2pt">
                <w10:wrap anchory="page"/>
              </v:rect>
            </w:pict>
          </mc:Fallback>
        </mc:AlternateContent>
      </w:r>
    </w:p>
    <w:p w14:paraId="26DB60E2" w14:textId="77777777" w:rsidR="004B7E44" w:rsidRDefault="004B7E44">
      <w:pPr>
        <w:spacing w:after="200"/>
      </w:pPr>
      <w:r>
        <w:br w:type="page"/>
      </w:r>
    </w:p>
    <w:p w14:paraId="49208AAE" w14:textId="109315B6" w:rsidR="004B7E44" w:rsidRDefault="001264F6" w:rsidP="004B7E44">
      <w:pPr>
        <w:pStyle w:val="Heading2"/>
        <w:spacing w:after="500"/>
      </w:pPr>
      <w:sdt>
        <w:sdtPr>
          <w:alias w:val="Company"/>
          <w:tag w:val="Company"/>
          <w:id w:val="441245393"/>
          <w:placeholder>
            <w:docPart w:val="5921E8CD6B2A4FACB10E6FA2493B313F"/>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C704F8">
            <w:t>EZ-CHARTS</w:t>
          </w:r>
        </w:sdtContent>
      </w:sdt>
      <w:r w:rsidR="004B7E44" w:rsidRPr="004B7E44">
        <w:t xml:space="preserve"> </w:t>
      </w:r>
      <w:r w:rsidR="00C704F8">
        <w:t>Proposal Plan</w:t>
      </w:r>
    </w:p>
    <w:p w14:paraId="0075181F" w14:textId="322C9D97" w:rsidR="004B7E44" w:rsidRDefault="00C704F8" w:rsidP="004B7E44">
      <w:pPr>
        <w:pStyle w:val="Heading3"/>
        <w:rPr>
          <w:b/>
          <w:i w:val="0"/>
          <w:sz w:val="44"/>
        </w:rPr>
      </w:pPr>
      <w:r>
        <w:rPr>
          <w:b/>
          <w:i w:val="0"/>
          <w:sz w:val="44"/>
        </w:rPr>
        <w:t>EZ-Charts CMS</w:t>
      </w:r>
      <w:bookmarkStart w:id="0" w:name="_GoBack"/>
      <w:bookmarkEnd w:id="0"/>
    </w:p>
    <w:p w14:paraId="272B07BF" w14:textId="77777777" w:rsidR="004B7E44" w:rsidRDefault="004B7E44" w:rsidP="004B7E44">
      <w:pPr>
        <w:rPr>
          <w:rFonts w:eastAsia="Times New Roman"/>
        </w:rPr>
      </w:pPr>
    </w:p>
    <w:p w14:paraId="0E91D379" w14:textId="77777777" w:rsidR="00C704F8" w:rsidRPr="00C704F8" w:rsidRDefault="00C704F8" w:rsidP="00C704F8">
      <w:pPr>
        <w:rPr>
          <w:color w:val="auto"/>
        </w:rPr>
      </w:pPr>
      <w:r w:rsidRPr="00C704F8">
        <w:rPr>
          <w:color w:val="auto"/>
        </w:rPr>
        <w:t>The EZ-CHARTZ CMS will be a content management system that will allow users to create simple, yet elegant graphs or charts that will be stored for future use. The charts will have an export function that will also allow a user to include them in things like presentations.</w:t>
      </w:r>
    </w:p>
    <w:p w14:paraId="0B6A7EAF" w14:textId="77777777" w:rsidR="00C704F8" w:rsidRPr="00C704F8" w:rsidRDefault="00C704F8" w:rsidP="00C704F8">
      <w:pPr>
        <w:rPr>
          <w:color w:val="auto"/>
        </w:rPr>
      </w:pPr>
      <w:r w:rsidRPr="00C704F8">
        <w:rPr>
          <w:color w:val="auto"/>
        </w:rPr>
        <w:t>A user will create a unique account and upload a profile photo of themselves for some personalization. The photo will be re-sized using a php plug-in. The account information will be stored in a database, with passwords hashed and salted.</w:t>
      </w:r>
    </w:p>
    <w:p w14:paraId="0F8ABC1F" w14:textId="77777777" w:rsidR="00C704F8" w:rsidRPr="00C704F8" w:rsidRDefault="00C704F8" w:rsidP="00C704F8">
      <w:pPr>
        <w:rPr>
          <w:color w:val="auto"/>
        </w:rPr>
      </w:pPr>
      <w:r w:rsidRPr="00C704F8">
        <w:rPr>
          <w:color w:val="auto"/>
        </w:rPr>
        <w:t xml:space="preserve">The graphing will be customizable, the user will be able to choose what kind of chart they want to display. I will only include a maximum of 12 pieces of data per axis. The graphs will be powered by </w:t>
      </w:r>
      <w:hyperlink r:id="rId10" w:history="1">
        <w:r w:rsidRPr="00C704F8">
          <w:rPr>
            <w:rStyle w:val="Hyperlink"/>
            <w:color w:val="0066FF"/>
          </w:rPr>
          <w:t>apexcharts.com</w:t>
        </w:r>
      </w:hyperlink>
      <w:r w:rsidRPr="00C704F8">
        <w:rPr>
          <w:color w:val="auto"/>
        </w:rPr>
        <w:t>. They will be stored in a database, as well as editable.</w:t>
      </w:r>
    </w:p>
    <w:p w14:paraId="585F9BBF" w14:textId="77777777" w:rsidR="00C704F8" w:rsidRPr="00C704F8" w:rsidRDefault="00C704F8" w:rsidP="00C704F8">
      <w:pPr>
        <w:rPr>
          <w:color w:val="auto"/>
        </w:rPr>
      </w:pPr>
      <w:r w:rsidRPr="00C704F8">
        <w:rPr>
          <w:color w:val="auto"/>
        </w:rPr>
        <w:t>The template will be done with Bootstrap4 and should match the aesthetic of the look of the graphs to create continuity throughout the CMS. The site will be fully responsive.</w:t>
      </w:r>
    </w:p>
    <w:p w14:paraId="66E6C7D9" w14:textId="77777777" w:rsidR="00C704F8" w:rsidRPr="00C704F8" w:rsidRDefault="00C704F8" w:rsidP="00C704F8">
      <w:pPr>
        <w:rPr>
          <w:color w:val="auto"/>
        </w:rPr>
      </w:pPr>
      <w:r w:rsidRPr="00C704F8">
        <w:rPr>
          <w:color w:val="auto"/>
        </w:rPr>
        <w:t>All data into the site will be validated and sanitized.</w:t>
      </w:r>
    </w:p>
    <w:p w14:paraId="3E8DCB64" w14:textId="77777777" w:rsidR="00C704F8" w:rsidRPr="00C704F8" w:rsidRDefault="00C704F8" w:rsidP="00C704F8">
      <w:pPr>
        <w:rPr>
          <w:color w:val="auto"/>
        </w:rPr>
      </w:pPr>
      <w:r w:rsidRPr="00C704F8">
        <w:rPr>
          <w:color w:val="auto"/>
        </w:rPr>
        <w:t>All the back end of EZ-CHARTS will be written in PHP, and the chart functionality will be implemented using vanilla Java Script. At this point, I’m not sure if I will need to use AJAX, as I think I can just populate a hidden div with PHP, and have the JavaScript read from that.</w:t>
      </w:r>
    </w:p>
    <w:p w14:paraId="60C082F5" w14:textId="77777777" w:rsidR="00C704F8" w:rsidRPr="00C704F8" w:rsidRDefault="00C704F8" w:rsidP="00C704F8">
      <w:pPr>
        <w:rPr>
          <w:rStyle w:val="Hyperlink"/>
          <w:color w:val="auto"/>
        </w:rPr>
      </w:pPr>
      <w:r w:rsidRPr="00C704F8">
        <w:rPr>
          <w:color w:val="auto"/>
        </w:rPr>
        <w:t xml:space="preserve">Throughout the whole process I will be diligently using Git as version control. The link to the repo can be found here: </w:t>
      </w:r>
      <w:hyperlink r:id="rId11" w:history="1">
        <w:r w:rsidRPr="00C704F8">
          <w:rPr>
            <w:rStyle w:val="Hyperlink"/>
            <w:color w:val="0066FF"/>
          </w:rPr>
          <w:t>https://github.com/StudentPawulski/EZ-GRAPHS</w:t>
        </w:r>
      </w:hyperlink>
    </w:p>
    <w:p w14:paraId="546CE3B8" w14:textId="463E5043" w:rsidR="0089356C" w:rsidRDefault="00C704F8" w:rsidP="00C704F8">
      <w:pPr>
        <w:rPr>
          <w:color w:val="auto"/>
        </w:rPr>
      </w:pPr>
      <w:r w:rsidRPr="00C704F8">
        <w:rPr>
          <w:color w:val="auto"/>
        </w:rPr>
        <w:t>The site will also be deployed to a shared host.</w:t>
      </w:r>
    </w:p>
    <w:p w14:paraId="5F99F441" w14:textId="77777777" w:rsidR="0089356C" w:rsidRDefault="0089356C">
      <w:pPr>
        <w:spacing w:after="200"/>
        <w:rPr>
          <w:color w:val="auto"/>
        </w:rPr>
      </w:pPr>
      <w:r>
        <w:rPr>
          <w:color w:val="auto"/>
        </w:rPr>
        <w:br w:type="page"/>
      </w:r>
    </w:p>
    <w:p w14:paraId="3E83180C" w14:textId="77777777" w:rsidR="00C704F8" w:rsidRPr="00C704F8" w:rsidRDefault="00C704F8" w:rsidP="00C704F8">
      <w:pPr>
        <w:rPr>
          <w:color w:val="auto"/>
        </w:rPr>
      </w:pPr>
    </w:p>
    <w:p w14:paraId="202DFDE0" w14:textId="77777777" w:rsidR="004B7E44" w:rsidRPr="00C704F8" w:rsidRDefault="004B7E44" w:rsidP="004B7E44">
      <w:pPr>
        <w:pStyle w:val="Heading3"/>
        <w:rPr>
          <w:rFonts w:eastAsiaTheme="minorHAnsi"/>
          <w:b/>
          <w:i w:val="0"/>
          <w:sz w:val="44"/>
        </w:rPr>
      </w:pPr>
    </w:p>
    <w:p w14:paraId="40C168C4" w14:textId="3657110F" w:rsidR="0089356C" w:rsidRDefault="0089356C" w:rsidP="004B7E44">
      <w:pPr>
        <w:pStyle w:val="Heading4"/>
        <w:rPr>
          <w:color w:val="auto"/>
        </w:rPr>
      </w:pPr>
      <w:r>
        <w:rPr>
          <w:color w:val="auto"/>
        </w:rPr>
        <w:t>Site Contents</w:t>
      </w:r>
    </w:p>
    <w:p w14:paraId="6B8CDEDD" w14:textId="4536367A" w:rsidR="0089356C" w:rsidRDefault="0089356C" w:rsidP="0089356C">
      <w:r>
        <w:t>he site will contain the following pages:</w:t>
      </w:r>
    </w:p>
    <w:p w14:paraId="164EA9AA" w14:textId="77777777" w:rsidR="0089356C" w:rsidRDefault="0089356C" w:rsidP="0089356C">
      <w:pPr>
        <w:pStyle w:val="ListParagraph"/>
        <w:numPr>
          <w:ilvl w:val="0"/>
          <w:numId w:val="1"/>
        </w:numPr>
      </w:pPr>
      <w:r>
        <w:t>Landing page</w:t>
      </w:r>
    </w:p>
    <w:p w14:paraId="62CFAF74" w14:textId="77777777" w:rsidR="0089356C" w:rsidRDefault="0089356C" w:rsidP="0089356C">
      <w:pPr>
        <w:pStyle w:val="ListParagraph"/>
        <w:numPr>
          <w:ilvl w:val="0"/>
          <w:numId w:val="1"/>
        </w:numPr>
      </w:pPr>
      <w:r>
        <w:t>Sign up for account</w:t>
      </w:r>
    </w:p>
    <w:p w14:paraId="548AE708" w14:textId="77777777" w:rsidR="0089356C" w:rsidRDefault="0089356C" w:rsidP="0089356C">
      <w:pPr>
        <w:pStyle w:val="ListParagraph"/>
        <w:numPr>
          <w:ilvl w:val="0"/>
          <w:numId w:val="1"/>
        </w:numPr>
      </w:pPr>
      <w:r>
        <w:t>Log-in</w:t>
      </w:r>
    </w:p>
    <w:p w14:paraId="6FCDFB57" w14:textId="77777777" w:rsidR="0089356C" w:rsidRDefault="0089356C" w:rsidP="0089356C">
      <w:pPr>
        <w:pStyle w:val="ListParagraph"/>
        <w:numPr>
          <w:ilvl w:val="0"/>
          <w:numId w:val="1"/>
        </w:numPr>
      </w:pPr>
      <w:r>
        <w:t>Browse (users not logged in will be able to view graphs that are set as public by creator)</w:t>
      </w:r>
    </w:p>
    <w:p w14:paraId="4C3025DA" w14:textId="77777777" w:rsidR="0089356C" w:rsidRDefault="0089356C" w:rsidP="0089356C">
      <w:pPr>
        <w:pStyle w:val="ListParagraph"/>
        <w:numPr>
          <w:ilvl w:val="1"/>
          <w:numId w:val="1"/>
        </w:numPr>
      </w:pPr>
      <w:r>
        <w:t>Will contain search function</w:t>
      </w:r>
    </w:p>
    <w:p w14:paraId="6E28EFBD" w14:textId="77777777" w:rsidR="0089356C" w:rsidRDefault="0089356C" w:rsidP="0089356C">
      <w:pPr>
        <w:pStyle w:val="ListParagraph"/>
        <w:numPr>
          <w:ilvl w:val="0"/>
          <w:numId w:val="1"/>
        </w:numPr>
      </w:pPr>
      <w:r>
        <w:t>User page – Will show all of user graphs in a grid format</w:t>
      </w:r>
    </w:p>
    <w:p w14:paraId="338213CE" w14:textId="77777777" w:rsidR="0089356C" w:rsidRDefault="0089356C" w:rsidP="0089356C">
      <w:pPr>
        <w:pStyle w:val="ListParagraph"/>
        <w:numPr>
          <w:ilvl w:val="1"/>
          <w:numId w:val="1"/>
        </w:numPr>
      </w:pPr>
      <w:r>
        <w:t>Will contain search function</w:t>
      </w:r>
    </w:p>
    <w:p w14:paraId="203EA047" w14:textId="77777777" w:rsidR="0089356C" w:rsidRDefault="0089356C" w:rsidP="0089356C">
      <w:pPr>
        <w:pStyle w:val="ListParagraph"/>
        <w:numPr>
          <w:ilvl w:val="1"/>
          <w:numId w:val="1"/>
        </w:numPr>
      </w:pPr>
      <w:r>
        <w:t>Potentially a change password page</w:t>
      </w:r>
    </w:p>
    <w:p w14:paraId="1D97807D" w14:textId="77777777" w:rsidR="0089356C" w:rsidRDefault="0089356C" w:rsidP="0089356C">
      <w:pPr>
        <w:pStyle w:val="ListParagraph"/>
        <w:numPr>
          <w:ilvl w:val="0"/>
          <w:numId w:val="1"/>
        </w:numPr>
      </w:pPr>
      <w:r>
        <w:t>Create graph</w:t>
      </w:r>
    </w:p>
    <w:p w14:paraId="5828F3D4" w14:textId="77777777" w:rsidR="0089356C" w:rsidRDefault="0089356C" w:rsidP="0089356C">
      <w:pPr>
        <w:pStyle w:val="ListParagraph"/>
        <w:numPr>
          <w:ilvl w:val="0"/>
          <w:numId w:val="1"/>
        </w:numPr>
      </w:pPr>
      <w:r>
        <w:t>Edit graph – will contain delete graph option</w:t>
      </w:r>
    </w:p>
    <w:p w14:paraId="361F039A" w14:textId="77777777" w:rsidR="0089356C" w:rsidRDefault="0089356C" w:rsidP="0089356C">
      <w:pPr>
        <w:pStyle w:val="ListParagraph"/>
        <w:numPr>
          <w:ilvl w:val="0"/>
          <w:numId w:val="1"/>
        </w:numPr>
      </w:pPr>
      <w:r>
        <w:t>Display graph</w:t>
      </w:r>
    </w:p>
    <w:p w14:paraId="5EDA00E3" w14:textId="77777777" w:rsidR="0089356C" w:rsidRDefault="0089356C" w:rsidP="0089356C">
      <w:pPr>
        <w:pStyle w:val="ListParagraph"/>
        <w:numPr>
          <w:ilvl w:val="0"/>
          <w:numId w:val="1"/>
        </w:numPr>
      </w:pPr>
      <w:r>
        <w:t>About</w:t>
      </w:r>
    </w:p>
    <w:p w14:paraId="6C60EB6A" w14:textId="682940B3" w:rsidR="0089356C" w:rsidRDefault="0089356C" w:rsidP="0089356C">
      <w:pPr>
        <w:pStyle w:val="ListParagraph"/>
        <w:numPr>
          <w:ilvl w:val="0"/>
          <w:numId w:val="1"/>
        </w:numPr>
      </w:pPr>
      <w:r>
        <w:t>Admin Tools</w:t>
      </w:r>
    </w:p>
    <w:p w14:paraId="11A401A0" w14:textId="77777777" w:rsidR="0089356C" w:rsidRDefault="0089356C">
      <w:pPr>
        <w:spacing w:after="200"/>
        <w:rPr>
          <w:rFonts w:eastAsiaTheme="minorHAnsi"/>
          <w:color w:val="auto"/>
          <w:sz w:val="22"/>
          <w:lang w:val="en-CA"/>
        </w:rPr>
      </w:pPr>
      <w:r>
        <w:br w:type="page"/>
      </w:r>
    </w:p>
    <w:p w14:paraId="1193A4E3" w14:textId="023F0B28" w:rsidR="0089356C" w:rsidRDefault="0089356C" w:rsidP="0089356C">
      <w:pPr>
        <w:pStyle w:val="Heading4"/>
      </w:pPr>
      <w:r>
        <w:lastRenderedPageBreak/>
        <w:t>ERD</w:t>
      </w:r>
    </w:p>
    <w:p w14:paraId="479BAB9D" w14:textId="17715052" w:rsidR="0089356C" w:rsidRDefault="0089356C" w:rsidP="0089356C">
      <w:pPr>
        <w:pStyle w:val="Heading4"/>
      </w:pPr>
      <w:r>
        <w:rPr>
          <w:noProof/>
        </w:rPr>
        <w:drawing>
          <wp:inline distT="0" distB="0" distL="0" distR="0" wp14:anchorId="71232A56" wp14:editId="2B1E9E0A">
            <wp:extent cx="6309360" cy="4873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4873625"/>
                    </a:xfrm>
                    <a:prstGeom prst="rect">
                      <a:avLst/>
                    </a:prstGeom>
                  </pic:spPr>
                </pic:pic>
              </a:graphicData>
            </a:graphic>
          </wp:inline>
        </w:drawing>
      </w:r>
    </w:p>
    <w:p w14:paraId="7A92770B" w14:textId="77777777" w:rsidR="00E94B5F" w:rsidRPr="004B7E44" w:rsidRDefault="00E94B5F" w:rsidP="004B7E44"/>
    <w:sectPr w:rsidR="00E94B5F" w:rsidRPr="004B7E44"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8CFF5" w14:textId="77777777" w:rsidR="001264F6" w:rsidRDefault="001264F6" w:rsidP="004B7E44">
      <w:r>
        <w:separator/>
      </w:r>
    </w:p>
  </w:endnote>
  <w:endnote w:type="continuationSeparator" w:id="0">
    <w:p w14:paraId="66C259F7" w14:textId="77777777" w:rsidR="001264F6" w:rsidRDefault="001264F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6E2B28B" w14:textId="77777777" w:rsidTr="0089356C">
      <w:trPr>
        <w:trHeight w:val="730"/>
        <w:jc w:val="center"/>
      </w:trPr>
      <w:tc>
        <w:tcPr>
          <w:tcW w:w="12258" w:type="dxa"/>
          <w:tcBorders>
            <w:top w:val="nil"/>
            <w:left w:val="nil"/>
            <w:bottom w:val="nil"/>
            <w:right w:val="nil"/>
          </w:tcBorders>
          <w:shd w:val="clear" w:color="auto" w:fill="0066FF"/>
          <w:vAlign w:val="center"/>
        </w:tcPr>
        <w:p w14:paraId="2A9CA7EB" w14:textId="69AEF8E0" w:rsidR="004B7E44" w:rsidRDefault="004B7E44" w:rsidP="004B7E44">
          <w:pPr>
            <w:pStyle w:val="Footer"/>
          </w:pPr>
          <w:r>
            <w:t>www</w:t>
          </w:r>
          <w:r w:rsidR="0089356C">
            <w:t>.EZ-CHARTS</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B9CD560"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9B66E" w14:textId="77777777" w:rsidR="001264F6" w:rsidRDefault="001264F6" w:rsidP="004B7E44">
      <w:r>
        <w:separator/>
      </w:r>
    </w:p>
  </w:footnote>
  <w:footnote w:type="continuationSeparator" w:id="0">
    <w:p w14:paraId="78D59C11" w14:textId="77777777" w:rsidR="001264F6" w:rsidRDefault="001264F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1BD4A35" w14:textId="77777777" w:rsidTr="004B7E44">
      <w:trPr>
        <w:trHeight w:val="1318"/>
      </w:trPr>
      <w:tc>
        <w:tcPr>
          <w:tcW w:w="12210" w:type="dxa"/>
          <w:tcBorders>
            <w:top w:val="nil"/>
            <w:left w:val="nil"/>
            <w:bottom w:val="nil"/>
            <w:right w:val="nil"/>
          </w:tcBorders>
        </w:tcPr>
        <w:p w14:paraId="0E9A550B" w14:textId="77777777" w:rsidR="004B7E44" w:rsidRDefault="004B7E44" w:rsidP="004B7E44">
          <w:pPr>
            <w:pStyle w:val="Header"/>
          </w:pPr>
          <w:r>
            <w:rPr>
              <w:noProof/>
            </w:rPr>
            <mc:AlternateContent>
              <mc:Choice Requires="wps">
                <w:drawing>
                  <wp:inline distT="0" distB="0" distL="0" distR="0" wp14:anchorId="76A82410" wp14:editId="7DE6CBF3">
                    <wp:extent cx="1181100" cy="609600"/>
                    <wp:effectExtent l="0" t="0" r="0" b="0"/>
                    <wp:docPr id="11" name="Rectangle 11"/>
                    <wp:cNvGraphicFramePr/>
                    <a:graphic xmlns:a="http://schemas.openxmlformats.org/drawingml/2006/main">
                      <a:graphicData uri="http://schemas.microsoft.com/office/word/2010/wordprocessingShape">
                        <wps:wsp>
                          <wps:cNvSpPr/>
                          <wps:spPr>
                            <a:xfrm>
                              <a:off x="0" y="0"/>
                              <a:ext cx="1181100" cy="609600"/>
                            </a:xfrm>
                            <a:prstGeom prst="rect">
                              <a:avLst/>
                            </a:pr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C0E9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A82410" id="Rectangle 11" o:spid="_x0000_s1031" style="width:93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" fillcolor="#06f" stroked="f" strokeweight="2pt">
                    <v:textbox>
                      <w:txbxContent>
                        <w:p w14:paraId="651C0E9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E6328"/>
    <w:multiLevelType w:val="hybridMultilevel"/>
    <w:tmpl w:val="7FD20F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F8"/>
    <w:rsid w:val="001264F6"/>
    <w:rsid w:val="00293B83"/>
    <w:rsid w:val="004B7E44"/>
    <w:rsid w:val="004D5252"/>
    <w:rsid w:val="004F2B86"/>
    <w:rsid w:val="005A718F"/>
    <w:rsid w:val="006A3CE7"/>
    <w:rsid w:val="007516CF"/>
    <w:rsid w:val="0089356C"/>
    <w:rsid w:val="008B33BC"/>
    <w:rsid w:val="009120E9"/>
    <w:rsid w:val="00945900"/>
    <w:rsid w:val="009C396C"/>
    <w:rsid w:val="00B572B4"/>
    <w:rsid w:val="00C704F8"/>
    <w:rsid w:val="00D62DF2"/>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DBB84"/>
  <w15:chartTrackingRefBased/>
  <w15:docId w15:val="{34723497-8A08-4BB3-AFFE-A60C0751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C704F8"/>
    <w:rPr>
      <w:color w:val="93C842" w:themeColor="hyperlink"/>
      <w:u w:val="single"/>
    </w:rPr>
  </w:style>
  <w:style w:type="character" w:styleId="UnresolvedMention">
    <w:name w:val="Unresolved Mention"/>
    <w:basedOn w:val="DefaultParagraphFont"/>
    <w:uiPriority w:val="99"/>
    <w:semiHidden/>
    <w:unhideWhenUsed/>
    <w:rsid w:val="00C704F8"/>
    <w:rPr>
      <w:color w:val="605E5C"/>
      <w:shd w:val="clear" w:color="auto" w:fill="E1DFDD"/>
    </w:rPr>
  </w:style>
  <w:style w:type="paragraph" w:styleId="ListParagraph">
    <w:name w:val="List Paragraph"/>
    <w:basedOn w:val="Normal"/>
    <w:uiPriority w:val="34"/>
    <w:qFormat/>
    <w:rsid w:val="0089356C"/>
    <w:pPr>
      <w:spacing w:after="160" w:line="259" w:lineRule="auto"/>
      <w:ind w:left="720"/>
      <w:contextualSpacing/>
    </w:pPr>
    <w:rPr>
      <w:rFonts w:eastAsiaTheme="minorHAnsi"/>
      <w:color w:val="auto"/>
      <w:sz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awulski@academic.rrc.ca"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pawulski@academic.rrc.ca" TargetMode="Externa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tudentPawulski/EZ-GRAPH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apexcharts.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en%20Pawulski\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21E8CD6B2A4FACB10E6FA2493B313F"/>
        <w:category>
          <w:name w:val="General"/>
          <w:gallery w:val="placeholder"/>
        </w:category>
        <w:types>
          <w:type w:val="bbPlcHdr"/>
        </w:types>
        <w:behaviors>
          <w:behavior w:val="content"/>
        </w:behaviors>
        <w:guid w:val="{17D9401C-4A66-4133-A609-0470799F27CF}"/>
      </w:docPartPr>
      <w:docPartBody>
        <w:p w:rsidR="00000000" w:rsidRDefault="00B35B5C">
          <w:pPr>
            <w:pStyle w:val="5921E8CD6B2A4FACB10E6FA2493B313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5C"/>
    <w:rsid w:val="00B35B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1E8CD6B2A4FACB10E6FA2493B313F">
    <w:name w:val="5921E8CD6B2A4FACB10E6FA2493B313F"/>
  </w:style>
  <w:style w:type="paragraph" w:customStyle="1" w:styleId="7F9D88474D4D4D04A38BEC42A318977F">
    <w:name w:val="7F9D88474D4D4D04A38BEC42A318977F"/>
  </w:style>
  <w:style w:type="paragraph" w:customStyle="1" w:styleId="68D9B0F9EA6841FA9A0C0CA4B7B576F4">
    <w:name w:val="68D9B0F9EA6841FA9A0C0CA4B7B576F4"/>
  </w:style>
  <w:style w:type="paragraph" w:customStyle="1" w:styleId="40731B6C948D4CA396EFEE9F15FE59BF">
    <w:name w:val="40731B6C948D4CA396EFEE9F15FE59BF"/>
  </w:style>
  <w:style w:type="paragraph" w:customStyle="1" w:styleId="03DA46F748404CD8BD1CCA7A4F1B5CA0">
    <w:name w:val="03DA46F748404CD8BD1CCA7A4F1B5CA0"/>
  </w:style>
  <w:style w:type="paragraph" w:customStyle="1" w:styleId="2D240DFF8D5442F993A5F48244E2EE8C">
    <w:name w:val="2D240DFF8D5442F993A5F48244E2E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14</TotalTime>
  <Pages>4</Pages>
  <Words>314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EZ-CHARTS</dc:subject>
  <dc:creator>Stephen Pawulski</dc:creator>
  <cp:keywords/>
  <dc:description/>
  <cp:lastModifiedBy>Stephen Pawulski</cp:lastModifiedBy>
  <cp:revision>2</cp:revision>
  <dcterms:created xsi:type="dcterms:W3CDTF">2018-10-27T15:49:00Z</dcterms:created>
  <dcterms:modified xsi:type="dcterms:W3CDTF">2018-10-27T16:04:00Z</dcterms:modified>
</cp:coreProperties>
</file>